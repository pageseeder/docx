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749300" w14:textId="74EA98E3" w:rsidR="00744F31" w:rsidRDefault="000C6AC0" w:rsidP="00744F31">
      <w:pPr>
        <w:pStyle w:val="HeadA"/>
      </w:pPr>
      <w:r>
        <w:t>43</w:t>
      </w:r>
      <w:r w:rsidR="00744F31">
        <w:t>.01</w:t>
      </w:r>
      <w:r w:rsidR="00744F31">
        <w:tab/>
        <w:t xml:space="preserve">HERITAGE </w:t>
      </w:r>
      <w:r w:rsidR="00451CE9">
        <w:t>…..</w:t>
      </w:r>
    </w:p>
    <w:p w14:paraId="02382E09" w14:textId="3069937A" w:rsidR="00744F31" w:rsidRDefault="00744F31" w:rsidP="00744F31">
      <w:pPr>
        <w:pStyle w:val="BodyText10"/>
      </w:pPr>
      <w:r>
        <w:t xml:space="preserve">Shown </w:t>
      </w:r>
      <w:r w:rsidR="00451CE9">
        <w:t>……..</w:t>
      </w:r>
    </w:p>
    <w:p w14:paraId="404ACA3D" w14:textId="77777777" w:rsidR="00744F31" w:rsidRDefault="00744F31" w:rsidP="00744F31">
      <w:pPr>
        <w:pStyle w:val="HeadD"/>
      </w:pPr>
      <w:r>
        <w:t>Purpose</w:t>
      </w:r>
    </w:p>
    <w:p w14:paraId="103D5E22" w14:textId="6D447562" w:rsidR="00744F31" w:rsidRDefault="00744F31" w:rsidP="00744F31">
      <w:pPr>
        <w:pStyle w:val="BodyText10"/>
      </w:pPr>
      <w:r>
        <w:t xml:space="preserve">To implement the </w:t>
      </w:r>
      <w:r w:rsidR="00451CE9">
        <w:t>…….</w:t>
      </w:r>
    </w:p>
    <w:p w14:paraId="1D50EBE9" w14:textId="77EE9C50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</w:p>
    <w:p w14:paraId="44770DE7" w14:textId="070EA7AF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  <w:r>
        <w:t xml:space="preserve"> </w:t>
      </w:r>
    </w:p>
    <w:p w14:paraId="265D42F7" w14:textId="151A4113" w:rsidR="00744F31" w:rsidRDefault="00744F31" w:rsidP="00744F31">
      <w:pPr>
        <w:pStyle w:val="BodyText10"/>
      </w:pPr>
      <w:r>
        <w:t>To ensure that</w:t>
      </w:r>
      <w:r w:rsidR="00451CE9">
        <w:t xml:space="preserve"> …</w:t>
      </w:r>
      <w:r>
        <w:t>.</w:t>
      </w:r>
    </w:p>
    <w:p w14:paraId="62DED4B8" w14:textId="2B3F2974" w:rsidR="00744F31" w:rsidRDefault="00744F31" w:rsidP="00744F31">
      <w:pPr>
        <w:pStyle w:val="BodyText10"/>
      </w:pPr>
    </w:p>
    <w:p w14:paraId="199392A1" w14:textId="77777777" w:rsidR="00744F31" w:rsidRDefault="00744F31" w:rsidP="00744F31">
      <w:pPr>
        <w:pStyle w:val="HeadD"/>
      </w:pPr>
      <w:r>
        <w:t>Scope</w:t>
      </w:r>
    </w:p>
    <w:p w14:paraId="4D6CE0A9" w14:textId="528CC2B6" w:rsidR="00744F31" w:rsidRDefault="00744F31" w:rsidP="00744F31">
      <w:pPr>
        <w:pStyle w:val="BodyText10"/>
      </w:pPr>
      <w:r>
        <w:t xml:space="preserve">The requirements of this overlay </w:t>
      </w:r>
      <w:r w:rsidR="00451CE9">
        <w:t>….</w:t>
      </w:r>
    </w:p>
    <w:p w14:paraId="64F399BF" w14:textId="66F83A6B" w:rsidR="00744F31" w:rsidRDefault="00744F31" w:rsidP="00744F31">
      <w:pPr>
        <w:pStyle w:val="HeadC"/>
      </w:pPr>
      <w:r>
        <w:t>43.01-1</w:t>
      </w:r>
      <w:r>
        <w:tab/>
        <w:t>Permit requirement</w:t>
      </w:r>
    </w:p>
    <w:p w14:paraId="705E12DE" w14:textId="0BE41986" w:rsidR="00744F31" w:rsidRDefault="00744F31" w:rsidP="00744F31">
      <w:pPr>
        <w:pStyle w:val="BodyText10"/>
      </w:pPr>
      <w:r>
        <w:t xml:space="preserve">A permit is </w:t>
      </w:r>
      <w:r w:rsidR="00451CE9">
        <w:t>….</w:t>
      </w:r>
    </w:p>
    <w:p w14:paraId="6406D0B9" w14:textId="4613B2E0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>Subdiv</w:t>
      </w:r>
      <w:r w:rsidR="00451CE9">
        <w:t>….</w:t>
      </w:r>
    </w:p>
    <w:p w14:paraId="54E71DCD" w14:textId="5D521451" w:rsidR="000722AF" w:rsidRDefault="00744F31" w:rsidP="00451CE9">
      <w:pPr>
        <w:pStyle w:val="Bodytext0"/>
        <w:tabs>
          <w:tab w:val="clear" w:pos="360"/>
          <w:tab w:val="num" w:pos="1985"/>
        </w:tabs>
        <w:sectPr w:rsidR="000722AF" w:rsidSect="005F02EF">
          <w:headerReference w:type="default" r:id="rId8"/>
          <w:footerReference w:type="default" r:id="rId9"/>
          <w:pgSz w:w="11879" w:h="16817"/>
          <w:pgMar w:top="1440" w:right="1701" w:bottom="1440" w:left="1701" w:header="720" w:footer="720" w:gutter="0"/>
          <w:cols w:space="720"/>
        </w:sectPr>
      </w:pPr>
      <w:r>
        <w:t>Demo</w:t>
      </w:r>
      <w:r w:rsidR="00451CE9">
        <w:t>….</w:t>
      </w:r>
    </w:p>
    <w:p w14:paraId="78D9E8F8" w14:textId="5BE601BF" w:rsidR="00744F31" w:rsidRDefault="00744F31" w:rsidP="00744F31">
      <w:pPr>
        <w:pStyle w:val="HeadC"/>
      </w:pPr>
      <w:r>
        <w:lastRenderedPageBreak/>
        <w:t>43.01-2</w:t>
      </w:r>
      <w:r>
        <w:tab/>
        <w:t>No permit required</w:t>
      </w:r>
    </w:p>
    <w:p w14:paraId="5ACB7AC3" w14:textId="6CD89B34" w:rsidR="00744F31" w:rsidRDefault="00744F31" w:rsidP="00744F31">
      <w:pPr>
        <w:pStyle w:val="BodyText10"/>
      </w:pPr>
      <w:r>
        <w:t xml:space="preserve">No permit </w:t>
      </w:r>
      <w:r w:rsidR="00451CE9">
        <w:t>….</w:t>
      </w:r>
    </w:p>
    <w:p w14:paraId="4B3170AB" w14:textId="055D6FDB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For anything done </w:t>
      </w:r>
      <w:r w:rsidR="00451CE9">
        <w:t>….</w:t>
      </w:r>
    </w:p>
    <w:p w14:paraId="42BC2431" w14:textId="7EC4D7A2" w:rsidR="00744F31" w:rsidRDefault="00744F31" w:rsidP="00744F31">
      <w:pPr>
        <w:pStyle w:val="Bodytext0"/>
        <w:tabs>
          <w:tab w:val="clear" w:pos="360"/>
          <w:tab w:val="num" w:pos="1985"/>
        </w:tabs>
      </w:pPr>
      <w:r w:rsidRPr="0049048A">
        <w:t xml:space="preserve">To internally alter </w:t>
      </w:r>
      <w:r w:rsidR="00451CE9">
        <w:t>….</w:t>
      </w:r>
    </w:p>
    <w:p w14:paraId="17E84372" w14:textId="08CCB035" w:rsidR="00744F31" w:rsidRDefault="00744F31" w:rsidP="00451CE9">
      <w:pPr>
        <w:pStyle w:val="Bodytext0"/>
        <w:tabs>
          <w:tab w:val="clear" w:pos="360"/>
          <w:tab w:val="num" w:pos="1985"/>
        </w:tabs>
      </w:pPr>
      <w:r>
        <w:t xml:space="preserve">For interments, </w:t>
      </w:r>
      <w:r w:rsidR="00451CE9">
        <w:t>….</w:t>
      </w:r>
      <w:r>
        <w:t xml:space="preserve"> </w:t>
      </w:r>
    </w:p>
    <w:p w14:paraId="44701DCB" w14:textId="77777777" w:rsidR="00744F31" w:rsidRDefault="00744F31" w:rsidP="00744F31">
      <w:pPr>
        <w:pStyle w:val="BodyText10"/>
      </w:pPr>
    </w:p>
    <w:p w14:paraId="53A60399" w14:textId="77777777" w:rsidR="000722AF" w:rsidRDefault="000722AF" w:rsidP="00C95F46">
      <w:pPr>
        <w:pStyle w:val="BodyText10"/>
        <w:sectPr w:rsidR="000722AF" w:rsidSect="000722AF">
          <w:pgSz w:w="16817" w:h="11879" w:orient="landscape"/>
          <w:pgMar w:top="1701" w:right="1440" w:bottom="1701" w:left="1440" w:header="720" w:footer="720" w:gutter="0"/>
          <w:cols w:space="720"/>
          <w:docGrid w:linePitch="326"/>
        </w:sectPr>
      </w:pPr>
    </w:p>
    <w:p w14:paraId="1C33C320" w14:textId="21DDE54A" w:rsidR="00744F31" w:rsidRDefault="00744F31" w:rsidP="00744F31">
      <w:pPr>
        <w:pStyle w:val="HeadC"/>
      </w:pPr>
      <w:bookmarkStart w:id="0" w:name="_GoBack"/>
      <w:bookmarkEnd w:id="0"/>
      <w:r>
        <w:lastRenderedPageBreak/>
        <w:t>43.01-3</w:t>
      </w:r>
      <w:r>
        <w:tab/>
        <w:t xml:space="preserve">Exemption </w:t>
      </w:r>
      <w:r w:rsidR="00451CE9">
        <w:t>…</w:t>
      </w:r>
    </w:p>
    <w:p w14:paraId="08D155F4" w14:textId="61C28541" w:rsidR="00744F31" w:rsidRDefault="00744F31" w:rsidP="00744F31">
      <w:pPr>
        <w:pStyle w:val="BodyText10"/>
      </w:pPr>
      <w:r>
        <w:t xml:space="preserve">An application under </w:t>
      </w:r>
      <w:r w:rsidR="00451CE9">
        <w:t>…</w:t>
      </w:r>
    </w:p>
    <w:p w14:paraId="61DB3560" w14:textId="172AE60E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</w:t>
      </w:r>
      <w:r w:rsidR="00451CE9">
        <w:t>…</w:t>
      </w:r>
    </w:p>
    <w:p w14:paraId="319B8582" w14:textId="50B89474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or removal </w:t>
      </w:r>
      <w:r w:rsidR="00451CE9">
        <w:t>….</w:t>
      </w:r>
    </w:p>
    <w:p w14:paraId="25CF3EF6" w14:textId="54240ED1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>xes.</w:t>
      </w:r>
    </w:p>
    <w:sectPr w:rsidR="00744F31" w:rsidSect="005F02EF">
      <w:pgSz w:w="11879" w:h="16817"/>
      <w:pgMar w:top="1440" w:right="1701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4DCA65" w14:textId="77777777" w:rsidR="00C35FF8" w:rsidRDefault="00C35FF8">
      <w:r>
        <w:separator/>
      </w:r>
    </w:p>
    <w:p w14:paraId="125A49DA" w14:textId="77777777" w:rsidR="00C35FF8" w:rsidRDefault="00C35FF8"/>
    <w:p w14:paraId="2CCFFCC6" w14:textId="77777777" w:rsidR="00C35FF8" w:rsidRDefault="00C35FF8"/>
    <w:p w14:paraId="422103D5" w14:textId="77777777" w:rsidR="00C35FF8" w:rsidRDefault="00C35FF8"/>
  </w:endnote>
  <w:endnote w:type="continuationSeparator" w:id="0">
    <w:p w14:paraId="27BC01E3" w14:textId="77777777" w:rsidR="00C35FF8" w:rsidRDefault="00C35FF8">
      <w:r>
        <w:continuationSeparator/>
      </w:r>
    </w:p>
    <w:p w14:paraId="72A136BB" w14:textId="77777777" w:rsidR="00C35FF8" w:rsidRDefault="00C35FF8"/>
    <w:p w14:paraId="2DBD98E6" w14:textId="77777777" w:rsidR="00C35FF8" w:rsidRDefault="00C35FF8"/>
    <w:p w14:paraId="5D9F77DC" w14:textId="77777777" w:rsidR="00C35FF8" w:rsidRDefault="00C35F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07CF4A0-CC07-4FCF-A7E5-AD2D777FCB6F}"/>
    <w:embedBold r:id="rId2" w:fontKey="{49F96EB5-A9E2-4713-8ACF-6908546D71A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BBC03D1-A49F-4B22-BE95-C939014FE02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50C7BAF5-0C6C-4AF7-AA99-CB0531C1581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CD8326D8-D896-4EC0-BFCF-4A1111C5874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28D94" w14:textId="77777777" w:rsidR="00E965FE" w:rsidRPr="00FF2CB7" w:rsidRDefault="002F4A6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="00E965FE" w:rsidRPr="00FF2CB7">
      <w:tab/>
    </w:r>
    <w:r w:rsidR="00E965FE" w:rsidRPr="00FF2CB7">
      <w:tab/>
      <w:t xml:space="preserve">Page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PAGE </w:instrText>
    </w:r>
    <w:r w:rsidR="00E965FE" w:rsidRPr="00FF2CB7">
      <w:rPr>
        <w:rStyle w:val="PageNumber"/>
      </w:rPr>
      <w:fldChar w:fldCharType="separate"/>
    </w:r>
    <w:r w:rsidR="00596182">
      <w:rPr>
        <w:rStyle w:val="PageNumber"/>
        <w:noProof/>
      </w:rPr>
      <w:t>2</w:t>
    </w:r>
    <w:r w:rsidR="00E965FE" w:rsidRPr="00FF2CB7">
      <w:rPr>
        <w:rStyle w:val="PageNumber"/>
      </w:rPr>
      <w:fldChar w:fldCharType="end"/>
    </w:r>
    <w:r w:rsidR="00E965FE" w:rsidRPr="00FF2CB7">
      <w:t xml:space="preserve"> of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NUMPAGES  \* Arabic </w:instrText>
    </w:r>
    <w:r w:rsidR="00E965FE" w:rsidRPr="00FF2CB7">
      <w:rPr>
        <w:rStyle w:val="PageNumber"/>
      </w:rPr>
      <w:fldChar w:fldCharType="separate"/>
    </w:r>
    <w:r w:rsidR="00596182">
      <w:rPr>
        <w:rStyle w:val="PageNumber"/>
        <w:noProof/>
      </w:rPr>
      <w:t>3</w:t>
    </w:r>
    <w:r w:rsidR="00E965FE"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D6BB4" w14:textId="77777777" w:rsidR="00C35FF8" w:rsidRDefault="00C35FF8">
      <w:r>
        <w:separator/>
      </w:r>
    </w:p>
    <w:p w14:paraId="0869DC45" w14:textId="77777777" w:rsidR="00C35FF8" w:rsidRDefault="00C35FF8"/>
    <w:p w14:paraId="6033EA8D" w14:textId="77777777" w:rsidR="00C35FF8" w:rsidRDefault="00C35FF8"/>
    <w:p w14:paraId="42BA18DC" w14:textId="77777777" w:rsidR="00C35FF8" w:rsidRDefault="00C35FF8"/>
  </w:footnote>
  <w:footnote w:type="continuationSeparator" w:id="0">
    <w:p w14:paraId="78AC83DF" w14:textId="77777777" w:rsidR="00C35FF8" w:rsidRDefault="00C35FF8">
      <w:r>
        <w:continuationSeparator/>
      </w:r>
    </w:p>
    <w:p w14:paraId="0D4BE824" w14:textId="77777777" w:rsidR="00C35FF8" w:rsidRDefault="00C35FF8"/>
    <w:p w14:paraId="341576BC" w14:textId="77777777" w:rsidR="00C35FF8" w:rsidRDefault="00C35FF8"/>
    <w:p w14:paraId="3678D2FA" w14:textId="77777777" w:rsidR="00C35FF8" w:rsidRDefault="00C35FF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8E9E97" w14:textId="77777777" w:rsidR="00E965FE" w:rsidRPr="002F4A6F" w:rsidRDefault="002F4A6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F0C6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E491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D6FF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B69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D1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743A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905E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A86C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0D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A6720"/>
    <w:multiLevelType w:val="hybridMultilevel"/>
    <w:tmpl w:val="46664412"/>
    <w:lvl w:ilvl="0" w:tplc="BE6CE0B4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6"/>
  </w:num>
  <w:num w:numId="17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embedTrueTypeFonts/>
  <w:hideSpellingErrors/>
  <w:hideGrammaticalErrors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31"/>
    <w:rsid w:val="000104C5"/>
    <w:rsid w:val="00014557"/>
    <w:rsid w:val="000252D5"/>
    <w:rsid w:val="00026776"/>
    <w:rsid w:val="00040242"/>
    <w:rsid w:val="00062CB8"/>
    <w:rsid w:val="000722AF"/>
    <w:rsid w:val="000A05DE"/>
    <w:rsid w:val="000C6AC0"/>
    <w:rsid w:val="000D2A26"/>
    <w:rsid w:val="000D7EA4"/>
    <w:rsid w:val="00130858"/>
    <w:rsid w:val="00146C62"/>
    <w:rsid w:val="001471FE"/>
    <w:rsid w:val="001557DD"/>
    <w:rsid w:val="00155A71"/>
    <w:rsid w:val="00157776"/>
    <w:rsid w:val="00157B32"/>
    <w:rsid w:val="00162485"/>
    <w:rsid w:val="00163FBD"/>
    <w:rsid w:val="001643B4"/>
    <w:rsid w:val="00187C9C"/>
    <w:rsid w:val="001C4BB8"/>
    <w:rsid w:val="001D2606"/>
    <w:rsid w:val="001D5E5A"/>
    <w:rsid w:val="001D6614"/>
    <w:rsid w:val="001D71C7"/>
    <w:rsid w:val="001E03B6"/>
    <w:rsid w:val="001E73D9"/>
    <w:rsid w:val="001F3FD6"/>
    <w:rsid w:val="001F7184"/>
    <w:rsid w:val="00224F22"/>
    <w:rsid w:val="00252B4A"/>
    <w:rsid w:val="00255BCA"/>
    <w:rsid w:val="002567E4"/>
    <w:rsid w:val="00257CAD"/>
    <w:rsid w:val="00266E2F"/>
    <w:rsid w:val="002922F5"/>
    <w:rsid w:val="00292A38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D0F4F"/>
    <w:rsid w:val="002E1674"/>
    <w:rsid w:val="002E44CC"/>
    <w:rsid w:val="002F4A6F"/>
    <w:rsid w:val="002F5EC0"/>
    <w:rsid w:val="003003E6"/>
    <w:rsid w:val="0033309F"/>
    <w:rsid w:val="00333AD7"/>
    <w:rsid w:val="00351F84"/>
    <w:rsid w:val="00356507"/>
    <w:rsid w:val="0035716C"/>
    <w:rsid w:val="00363BB6"/>
    <w:rsid w:val="003763E9"/>
    <w:rsid w:val="0037761E"/>
    <w:rsid w:val="003924B4"/>
    <w:rsid w:val="003A0CBC"/>
    <w:rsid w:val="003A5955"/>
    <w:rsid w:val="003B4808"/>
    <w:rsid w:val="003B6B60"/>
    <w:rsid w:val="003C2110"/>
    <w:rsid w:val="003C3E63"/>
    <w:rsid w:val="003D595D"/>
    <w:rsid w:val="003D6754"/>
    <w:rsid w:val="003D6891"/>
    <w:rsid w:val="003E0D3B"/>
    <w:rsid w:val="003F5A29"/>
    <w:rsid w:val="00417939"/>
    <w:rsid w:val="00423909"/>
    <w:rsid w:val="00426982"/>
    <w:rsid w:val="00443A42"/>
    <w:rsid w:val="004443C1"/>
    <w:rsid w:val="00451CE9"/>
    <w:rsid w:val="00453791"/>
    <w:rsid w:val="00482240"/>
    <w:rsid w:val="00487C15"/>
    <w:rsid w:val="004921FC"/>
    <w:rsid w:val="004954E1"/>
    <w:rsid w:val="00495A18"/>
    <w:rsid w:val="004A3635"/>
    <w:rsid w:val="004A53DC"/>
    <w:rsid w:val="004E3F47"/>
    <w:rsid w:val="004F10C0"/>
    <w:rsid w:val="004F6A09"/>
    <w:rsid w:val="005043D6"/>
    <w:rsid w:val="005147AF"/>
    <w:rsid w:val="005165C1"/>
    <w:rsid w:val="00524A58"/>
    <w:rsid w:val="00530B12"/>
    <w:rsid w:val="005419EE"/>
    <w:rsid w:val="00546531"/>
    <w:rsid w:val="005538D6"/>
    <w:rsid w:val="005578B7"/>
    <w:rsid w:val="0057245A"/>
    <w:rsid w:val="00596182"/>
    <w:rsid w:val="005A2075"/>
    <w:rsid w:val="005B2D86"/>
    <w:rsid w:val="005E20C3"/>
    <w:rsid w:val="005E39A8"/>
    <w:rsid w:val="005E7E93"/>
    <w:rsid w:val="005F02EF"/>
    <w:rsid w:val="00672B70"/>
    <w:rsid w:val="006942DE"/>
    <w:rsid w:val="006A0152"/>
    <w:rsid w:val="006B2587"/>
    <w:rsid w:val="006B585A"/>
    <w:rsid w:val="006C5087"/>
    <w:rsid w:val="006D5439"/>
    <w:rsid w:val="006D5F59"/>
    <w:rsid w:val="006E62B9"/>
    <w:rsid w:val="006E7207"/>
    <w:rsid w:val="006E77A8"/>
    <w:rsid w:val="006F6851"/>
    <w:rsid w:val="007071B0"/>
    <w:rsid w:val="007145A1"/>
    <w:rsid w:val="007323EF"/>
    <w:rsid w:val="00740A4E"/>
    <w:rsid w:val="00744F31"/>
    <w:rsid w:val="00747ED6"/>
    <w:rsid w:val="007656BB"/>
    <w:rsid w:val="00765E7B"/>
    <w:rsid w:val="007723FF"/>
    <w:rsid w:val="007746A3"/>
    <w:rsid w:val="00782A23"/>
    <w:rsid w:val="00796C03"/>
    <w:rsid w:val="007B6439"/>
    <w:rsid w:val="007C06B4"/>
    <w:rsid w:val="007D1BE5"/>
    <w:rsid w:val="007D582C"/>
    <w:rsid w:val="007D6D4E"/>
    <w:rsid w:val="007F7045"/>
    <w:rsid w:val="00803810"/>
    <w:rsid w:val="00806BE6"/>
    <w:rsid w:val="008219B1"/>
    <w:rsid w:val="0082351D"/>
    <w:rsid w:val="00836BF6"/>
    <w:rsid w:val="008377A2"/>
    <w:rsid w:val="00853BC0"/>
    <w:rsid w:val="0085625C"/>
    <w:rsid w:val="00860CA3"/>
    <w:rsid w:val="008614BA"/>
    <w:rsid w:val="0086238C"/>
    <w:rsid w:val="008665DC"/>
    <w:rsid w:val="00871280"/>
    <w:rsid w:val="008741C7"/>
    <w:rsid w:val="00896B02"/>
    <w:rsid w:val="008A44A4"/>
    <w:rsid w:val="008B1E6C"/>
    <w:rsid w:val="008B369A"/>
    <w:rsid w:val="008C529C"/>
    <w:rsid w:val="008C64BE"/>
    <w:rsid w:val="008D5806"/>
    <w:rsid w:val="008E4D30"/>
    <w:rsid w:val="00906A56"/>
    <w:rsid w:val="00910D3E"/>
    <w:rsid w:val="00911A84"/>
    <w:rsid w:val="00916988"/>
    <w:rsid w:val="00935C82"/>
    <w:rsid w:val="009530DE"/>
    <w:rsid w:val="009612A0"/>
    <w:rsid w:val="00963EC7"/>
    <w:rsid w:val="0096582D"/>
    <w:rsid w:val="0097313F"/>
    <w:rsid w:val="009923E4"/>
    <w:rsid w:val="009932BD"/>
    <w:rsid w:val="009A28F6"/>
    <w:rsid w:val="009C27D4"/>
    <w:rsid w:val="009D3694"/>
    <w:rsid w:val="009D48B1"/>
    <w:rsid w:val="009D5CD7"/>
    <w:rsid w:val="009E7819"/>
    <w:rsid w:val="009F2088"/>
    <w:rsid w:val="009F3C9E"/>
    <w:rsid w:val="00A15ECA"/>
    <w:rsid w:val="00A17F92"/>
    <w:rsid w:val="00A20EF0"/>
    <w:rsid w:val="00A46713"/>
    <w:rsid w:val="00A57BD3"/>
    <w:rsid w:val="00A57E91"/>
    <w:rsid w:val="00A75810"/>
    <w:rsid w:val="00A80BD8"/>
    <w:rsid w:val="00A82822"/>
    <w:rsid w:val="00A82F9A"/>
    <w:rsid w:val="00A8300D"/>
    <w:rsid w:val="00A847A9"/>
    <w:rsid w:val="00AA43B8"/>
    <w:rsid w:val="00AB05E7"/>
    <w:rsid w:val="00AB28C4"/>
    <w:rsid w:val="00AB362C"/>
    <w:rsid w:val="00AB45F5"/>
    <w:rsid w:val="00AD4D20"/>
    <w:rsid w:val="00AE5784"/>
    <w:rsid w:val="00AF3073"/>
    <w:rsid w:val="00B01270"/>
    <w:rsid w:val="00B12957"/>
    <w:rsid w:val="00B24A6A"/>
    <w:rsid w:val="00B253FE"/>
    <w:rsid w:val="00B27E18"/>
    <w:rsid w:val="00B34842"/>
    <w:rsid w:val="00B369D2"/>
    <w:rsid w:val="00B43834"/>
    <w:rsid w:val="00B72330"/>
    <w:rsid w:val="00B87436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C12858"/>
    <w:rsid w:val="00C14C0E"/>
    <w:rsid w:val="00C157F0"/>
    <w:rsid w:val="00C234B7"/>
    <w:rsid w:val="00C33FF8"/>
    <w:rsid w:val="00C35FF8"/>
    <w:rsid w:val="00C4476A"/>
    <w:rsid w:val="00C52E26"/>
    <w:rsid w:val="00C60A6E"/>
    <w:rsid w:val="00C71D1B"/>
    <w:rsid w:val="00C71D4D"/>
    <w:rsid w:val="00C737D4"/>
    <w:rsid w:val="00C76C1A"/>
    <w:rsid w:val="00C84CF9"/>
    <w:rsid w:val="00C95F46"/>
    <w:rsid w:val="00CB77F8"/>
    <w:rsid w:val="00CC623F"/>
    <w:rsid w:val="00CF1AE9"/>
    <w:rsid w:val="00CF1DF8"/>
    <w:rsid w:val="00CF6C95"/>
    <w:rsid w:val="00CF7DED"/>
    <w:rsid w:val="00D00CE4"/>
    <w:rsid w:val="00D0306C"/>
    <w:rsid w:val="00D0331D"/>
    <w:rsid w:val="00D2572D"/>
    <w:rsid w:val="00D76F13"/>
    <w:rsid w:val="00D821BE"/>
    <w:rsid w:val="00D86263"/>
    <w:rsid w:val="00D922E9"/>
    <w:rsid w:val="00D951E9"/>
    <w:rsid w:val="00DB3B53"/>
    <w:rsid w:val="00DC5DC1"/>
    <w:rsid w:val="00DD1FFA"/>
    <w:rsid w:val="00DD48EF"/>
    <w:rsid w:val="00DD680C"/>
    <w:rsid w:val="00DF555B"/>
    <w:rsid w:val="00DF6768"/>
    <w:rsid w:val="00DF6BAD"/>
    <w:rsid w:val="00E075DE"/>
    <w:rsid w:val="00E11C0A"/>
    <w:rsid w:val="00E12E8B"/>
    <w:rsid w:val="00E2236F"/>
    <w:rsid w:val="00E25799"/>
    <w:rsid w:val="00E411D1"/>
    <w:rsid w:val="00E47F19"/>
    <w:rsid w:val="00E52A93"/>
    <w:rsid w:val="00E6358F"/>
    <w:rsid w:val="00E717C0"/>
    <w:rsid w:val="00E83950"/>
    <w:rsid w:val="00E965FE"/>
    <w:rsid w:val="00EA6662"/>
    <w:rsid w:val="00EB21CB"/>
    <w:rsid w:val="00EC4533"/>
    <w:rsid w:val="00EF053A"/>
    <w:rsid w:val="00EF2A4C"/>
    <w:rsid w:val="00EF726C"/>
    <w:rsid w:val="00F037C6"/>
    <w:rsid w:val="00F05F3D"/>
    <w:rsid w:val="00F1653F"/>
    <w:rsid w:val="00F25B21"/>
    <w:rsid w:val="00F56982"/>
    <w:rsid w:val="00F56C09"/>
    <w:rsid w:val="00F63A2B"/>
    <w:rsid w:val="00F84355"/>
    <w:rsid w:val="00F90122"/>
    <w:rsid w:val="00F97B83"/>
    <w:rsid w:val="00FA22F0"/>
    <w:rsid w:val="00FB0619"/>
    <w:rsid w:val="00FF2CB7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6BADA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3E9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B5AD2A-DB54-41E5-8EB8-50CC2137A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1041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7</cp:revision>
  <cp:lastPrinted>2011-09-16T06:11:00Z</cp:lastPrinted>
  <dcterms:created xsi:type="dcterms:W3CDTF">2018-04-16T05:09:00Z</dcterms:created>
  <dcterms:modified xsi:type="dcterms:W3CDTF">2018-04-17T04:41:00Z</dcterms:modified>
</cp:coreProperties>
</file>